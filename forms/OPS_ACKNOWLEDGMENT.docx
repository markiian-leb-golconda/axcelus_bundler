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706" w:rsidRPr="009A3865" w:rsidRDefault="005F7706" w:rsidP="00220D98">
      <w:pPr>
        <w:spacing w:after="0" w:line="260" w:lineRule="exact"/>
        <w:jc w:val="both"/>
        <w:rPr>
          <w:rFonts w:ascii="Arial" w:hAnsi="Arial" w:cs="Arial"/>
        </w:rPr>
      </w:pPr>
      <w:r w:rsidRPr="009A3865">
        <w:rPr>
          <w:rFonts w:ascii="Arial" w:hAnsi="Arial" w:cs="Arial"/>
        </w:rPr>
        <w:t xml:space="preserve">This acknowledgment is made by the undersigned policy owner in the issue of </w:t>
      </w:r>
      <w:r w:rsidR="005D29B9" w:rsidRPr="009A3865">
        <w:rPr>
          <w:rFonts w:ascii="Arial" w:hAnsi="Arial" w:cs="Arial"/>
        </w:rPr>
        <w:t>Axcelus Financial Life Insurance Company</w:t>
      </w:r>
      <w:r w:rsidR="001115D1" w:rsidRPr="009A3865">
        <w:rPr>
          <w:rFonts w:ascii="Arial" w:hAnsi="Arial" w:cs="Arial"/>
        </w:rPr>
        <w:t xml:space="preserve"> </w:t>
      </w:r>
      <w:r w:rsidRPr="009A3865">
        <w:rPr>
          <w:rFonts w:ascii="Arial" w:hAnsi="Arial" w:cs="Arial"/>
        </w:rPr>
        <w:t>(</w:t>
      </w:r>
      <w:r w:rsidR="006C07D5" w:rsidRPr="009A3865">
        <w:rPr>
          <w:rFonts w:ascii="Arial" w:hAnsi="Arial" w:cs="Arial"/>
        </w:rPr>
        <w:t>Axcelus Financial</w:t>
      </w:r>
      <w:r w:rsidR="00E61079" w:rsidRPr="009A3865">
        <w:rPr>
          <w:rFonts w:ascii="Arial" w:hAnsi="Arial" w:cs="Arial"/>
        </w:rPr>
        <w:t xml:space="preserve">) </w:t>
      </w:r>
      <w:r w:rsidR="00091AC4" w:rsidRPr="009A3865">
        <w:rPr>
          <w:rFonts w:ascii="Arial" w:hAnsi="Arial" w:cs="Arial"/>
        </w:rPr>
        <w:t>Variable Annuity Policy</w:t>
      </w:r>
      <w:r w:rsidRPr="009A3865">
        <w:rPr>
          <w:rFonts w:ascii="Arial" w:hAnsi="Arial" w:cs="Arial"/>
        </w:rPr>
        <w:t xml:space="preserve"> (“Policy”)</w:t>
      </w:r>
      <w:r w:rsidR="009A3865">
        <w:rPr>
          <w:rFonts w:ascii="Arial" w:hAnsi="Arial" w:cs="Arial"/>
        </w:rPr>
        <w:t xml:space="preserve"> </w:t>
      </w:r>
      <w:r w:rsidR="0053141F" w:rsidRPr="009A3865">
        <w:rPr>
          <w:rFonts w:ascii="Arial" w:hAnsi="Arial" w:cs="Arial"/>
          <w:u w:val="single"/>
        </w:rPr>
        <w:t>V</w:t>
      </w:r>
      <w:r w:rsidR="00B31639">
        <w:rPr>
          <w:rFonts w:ascii="Arial" w:hAnsi="Arial" w:cs="Arial"/>
          <w:u w:val="single"/>
        </w:rPr>
        <w:t>Axxxxxx</w:t>
      </w:r>
      <w:r w:rsidRPr="009A3865">
        <w:rPr>
          <w:rFonts w:ascii="Arial" w:hAnsi="Arial" w:cs="Arial"/>
        </w:rPr>
        <w:t>.</w:t>
      </w:r>
    </w:p>
    <w:p w:rsidR="000E1111" w:rsidRPr="009A3865" w:rsidRDefault="000E1111" w:rsidP="00220D98">
      <w:pPr>
        <w:spacing w:after="0" w:line="260" w:lineRule="exact"/>
        <w:jc w:val="both"/>
        <w:rPr>
          <w:rFonts w:ascii="Arial" w:hAnsi="Arial" w:cs="Arial"/>
        </w:rPr>
      </w:pPr>
    </w:p>
    <w:p w:rsidR="000E1111" w:rsidRPr="009A3865" w:rsidRDefault="000E1111" w:rsidP="00220D98">
      <w:pPr>
        <w:spacing w:after="0" w:line="260" w:lineRule="exact"/>
        <w:jc w:val="both"/>
        <w:rPr>
          <w:rFonts w:ascii="Arial" w:hAnsi="Arial" w:cs="Arial"/>
        </w:rPr>
      </w:pPr>
    </w:p>
    <w:p w:rsidR="005F7706" w:rsidRPr="009A3865" w:rsidRDefault="005F7706" w:rsidP="00220D98">
      <w:pPr>
        <w:spacing w:after="0" w:line="260" w:lineRule="exact"/>
        <w:jc w:val="both"/>
        <w:rPr>
          <w:rFonts w:ascii="Arial" w:hAnsi="Arial" w:cs="Arial"/>
        </w:rPr>
      </w:pPr>
      <w:r w:rsidRPr="009A3865">
        <w:rPr>
          <w:rFonts w:ascii="Arial" w:hAnsi="Arial" w:cs="Arial"/>
        </w:rPr>
        <w:t xml:space="preserve">The Policy Owner further acknowledges that the owner, at a reasonable time prior to the purchase of the Policy, had the opportunity to ask questions of </w:t>
      </w:r>
      <w:r w:rsidR="006C07D5" w:rsidRPr="009A3865">
        <w:rPr>
          <w:rFonts w:ascii="Arial" w:hAnsi="Arial" w:cs="Arial"/>
        </w:rPr>
        <w:t>Axcelus Financial</w:t>
      </w:r>
      <w:r w:rsidRPr="009A3865">
        <w:rPr>
          <w:rFonts w:ascii="Arial" w:hAnsi="Arial" w:cs="Arial"/>
        </w:rPr>
        <w:t xml:space="preserve"> and to receive answers concerning the purchase of the Policy and to obtain any additional information that </w:t>
      </w:r>
      <w:r w:rsidR="006C07D5" w:rsidRPr="009A3865">
        <w:rPr>
          <w:rFonts w:ascii="Arial" w:hAnsi="Arial" w:cs="Arial"/>
        </w:rPr>
        <w:t xml:space="preserve">Axcelus Financial </w:t>
      </w:r>
      <w:r w:rsidRPr="009A3865">
        <w:rPr>
          <w:rFonts w:ascii="Arial" w:hAnsi="Arial" w:cs="Arial"/>
        </w:rPr>
        <w:t>possessed or possesses (or can acquire without unreasonable effort or expense) that is necessary to verify the information provided regarding the Policy.</w:t>
      </w:r>
    </w:p>
    <w:p w:rsidR="005F7706" w:rsidRDefault="005F7706" w:rsidP="0054460F">
      <w:pPr>
        <w:spacing w:after="0" w:line="260" w:lineRule="exact"/>
        <w:rPr>
          <w:rFonts w:asciiTheme="majorHAnsi" w:hAnsiTheme="majorHAnsi" w:cs="Arial"/>
        </w:rPr>
      </w:pPr>
    </w:p>
    <w:p w:rsidR="000E1111" w:rsidRPr="00006CDB" w:rsidRDefault="000E1111" w:rsidP="0054460F">
      <w:pPr>
        <w:spacing w:after="0" w:line="260" w:lineRule="exact"/>
        <w:rPr>
          <w:rFonts w:ascii="Arial" w:hAnsi="Arial" w:cs="Arial"/>
        </w:rPr>
      </w:pPr>
    </w:p>
    <w:p w:rsidR="000E1111" w:rsidRPr="00006CDB" w:rsidRDefault="000E1111" w:rsidP="0054460F">
      <w:pPr>
        <w:spacing w:after="0" w:line="260" w:lineRule="exact"/>
        <w:rPr>
          <w:rFonts w:ascii="Arial" w:hAnsi="Arial" w:cs="Arial"/>
        </w:rPr>
      </w:pPr>
    </w:p>
    <w:p w:rsidR="005F7706" w:rsidRPr="00006CDB" w:rsidRDefault="005F7706" w:rsidP="0054460F">
      <w:pPr>
        <w:spacing w:after="0"/>
        <w:rPr>
          <w:rFonts w:ascii="Arial" w:hAnsi="Arial" w:cs="Arial"/>
        </w:rPr>
      </w:pPr>
    </w:p>
    <w:p w:rsidR="005F7706" w:rsidRPr="00006CDB" w:rsidRDefault="005F7706" w:rsidP="00AA4F87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  <w:r w:rsidRPr="00006CDB">
        <w:rPr>
          <w:rFonts w:ascii="Arial" w:hAnsi="Arial" w:cs="Arial"/>
        </w:rPr>
        <w:t>____________________________</w:t>
      </w:r>
      <w:r w:rsidR="0054460F" w:rsidRPr="00006CDB">
        <w:rPr>
          <w:rFonts w:ascii="Arial" w:hAnsi="Arial" w:cs="Arial"/>
        </w:rPr>
        <w:tab/>
        <w:t>____</w:t>
      </w:r>
      <w:r w:rsid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>________________________</w:t>
      </w:r>
      <w:r w:rsidR="00006CDB">
        <w:rPr>
          <w:rFonts w:ascii="Arial" w:hAnsi="Arial" w:cs="Arial"/>
          <w:u w:val="single"/>
        </w:rPr>
        <w:tab/>
      </w:r>
      <w:bookmarkStart w:id="0" w:name="_GoBack"/>
      <w:bookmarkEnd w:id="0"/>
      <w:r w:rsidRPr="00006CDB">
        <w:rPr>
          <w:rFonts w:ascii="Arial" w:hAnsi="Arial" w:cs="Arial"/>
        </w:rPr>
        <w:br/>
        <w:t>Signature of Policy Owner</w:t>
      </w:r>
      <w:r w:rsidR="00AD247A" w:rsidRPr="00006CDB">
        <w:rPr>
          <w:rFonts w:ascii="Arial" w:hAnsi="Arial" w:cs="Arial"/>
        </w:rPr>
        <w:t xml:space="preserve"> -</w:t>
      </w:r>
      <w:r w:rsidR="0054460F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ab/>
      </w:r>
      <w:r w:rsidRPr="00006CDB">
        <w:rPr>
          <w:rFonts w:ascii="Arial" w:hAnsi="Arial" w:cs="Arial"/>
        </w:rPr>
        <w:t>Joint Policy Owner (if any)</w:t>
      </w:r>
      <w:r w:rsidR="00AD247A" w:rsidRPr="00006CDB">
        <w:rPr>
          <w:rFonts w:ascii="Arial" w:hAnsi="Arial" w:cs="Arial"/>
        </w:rPr>
        <w:t xml:space="preserve"> </w:t>
      </w:r>
      <w:r w:rsidR="0054460F" w:rsidRPr="00006CDB">
        <w:rPr>
          <w:rFonts w:ascii="Arial" w:hAnsi="Arial" w:cs="Arial"/>
        </w:rPr>
        <w:t>–</w:t>
      </w:r>
      <w:r w:rsidR="00AD247A" w:rsidRPr="00006CDB">
        <w:rPr>
          <w:rFonts w:ascii="Arial" w:hAnsi="Arial" w:cs="Arial"/>
        </w:rPr>
        <w:t xml:space="preserve"> </w:t>
      </w:r>
    </w:p>
    <w:p w:rsidR="0054460F" w:rsidRPr="00006CDB" w:rsidRDefault="0054460F" w:rsidP="00AA4F87">
      <w:pPr>
        <w:tabs>
          <w:tab w:val="right" w:pos="3600"/>
          <w:tab w:val="left" w:pos="4320"/>
          <w:tab w:val="right" w:pos="7920"/>
        </w:tabs>
        <w:spacing w:after="0"/>
        <w:rPr>
          <w:rFonts w:ascii="Arial" w:hAnsi="Arial" w:cs="Arial"/>
        </w:rPr>
      </w:pPr>
    </w:p>
    <w:p w:rsidR="00AA4F87" w:rsidRPr="00006CDB" w:rsidRDefault="00AA4F87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5F7706" w:rsidRPr="00006CDB" w:rsidRDefault="005F7706" w:rsidP="004D243C">
      <w:pPr>
        <w:tabs>
          <w:tab w:val="right" w:pos="3600"/>
          <w:tab w:val="left" w:pos="5400"/>
          <w:tab w:val="right" w:pos="7920"/>
        </w:tabs>
        <w:spacing w:after="120"/>
        <w:rPr>
          <w:rFonts w:ascii="Arial" w:hAnsi="Arial" w:cs="Arial"/>
        </w:rPr>
      </w:pPr>
    </w:p>
    <w:p w:rsidR="005F7706" w:rsidRPr="00006CDB" w:rsidRDefault="005F7706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  <w:r w:rsidRPr="00006CDB">
        <w:rPr>
          <w:rFonts w:ascii="Arial" w:hAnsi="Arial" w:cs="Arial"/>
        </w:rPr>
        <w:t>_______________________</w:t>
      </w:r>
      <w:r w:rsidR="0080322A" w:rsidRPr="00006CDB">
        <w:rPr>
          <w:rFonts w:ascii="Arial" w:hAnsi="Arial" w:cs="Arial"/>
        </w:rPr>
        <w:t>_____</w:t>
      </w:r>
      <w:r w:rsidR="0054460F" w:rsidRPr="00006CDB">
        <w:rPr>
          <w:rFonts w:ascii="Arial" w:hAnsi="Arial" w:cs="Arial"/>
        </w:rPr>
        <w:tab/>
        <w:t>_____</w:t>
      </w:r>
      <w:r w:rsidR="00006CDB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>____________________</w:t>
      </w:r>
      <w:r w:rsidR="00006CDB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>___</w:t>
      </w:r>
      <w:r w:rsidR="00006CDB" w:rsidRPr="00006CDB">
        <w:rPr>
          <w:rFonts w:ascii="Arial" w:hAnsi="Arial" w:cs="Arial"/>
          <w:u w:val="single"/>
        </w:rPr>
        <w:tab/>
      </w:r>
      <w:r w:rsidRPr="00006CDB">
        <w:rPr>
          <w:rFonts w:ascii="Arial" w:hAnsi="Arial" w:cs="Arial"/>
          <w:u w:val="single"/>
        </w:rPr>
        <w:br/>
      </w:r>
      <w:r w:rsidRPr="00006CDB">
        <w:rPr>
          <w:rFonts w:ascii="Arial" w:hAnsi="Arial" w:cs="Arial"/>
        </w:rPr>
        <w:t>Date</w:t>
      </w:r>
      <w:r w:rsidR="0054460F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ab/>
      </w:r>
      <w:r w:rsidRPr="00006CDB">
        <w:rPr>
          <w:rFonts w:ascii="Arial" w:hAnsi="Arial" w:cs="Arial"/>
        </w:rPr>
        <w:t>Date</w:t>
      </w:r>
    </w:p>
    <w:p w:rsidR="005F7706" w:rsidRPr="00006CDB" w:rsidRDefault="005F7706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4D243C" w:rsidRPr="00006CDB" w:rsidRDefault="004D243C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4D243C" w:rsidRPr="00006CDB" w:rsidRDefault="004D243C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5F7706" w:rsidRPr="00006CDB" w:rsidRDefault="005F7706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  <w:r w:rsidRPr="00006CDB">
        <w:rPr>
          <w:rFonts w:ascii="Arial" w:hAnsi="Arial" w:cs="Arial"/>
        </w:rPr>
        <w:t>____________________________</w:t>
      </w:r>
      <w:r w:rsidR="0054460F" w:rsidRPr="00006CDB">
        <w:rPr>
          <w:rFonts w:ascii="Arial" w:hAnsi="Arial" w:cs="Arial"/>
        </w:rPr>
        <w:tab/>
        <w:t>_____</w:t>
      </w:r>
      <w:r w:rsidR="00006CDB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>_______________________</w:t>
      </w:r>
      <w:r w:rsidR="00006CDB" w:rsidRPr="00006CDB">
        <w:rPr>
          <w:rFonts w:ascii="Arial" w:hAnsi="Arial" w:cs="Arial"/>
          <w:u w:val="single"/>
        </w:rPr>
        <w:tab/>
      </w:r>
      <w:r w:rsidRPr="00006CDB">
        <w:rPr>
          <w:rFonts w:ascii="Arial" w:hAnsi="Arial" w:cs="Arial"/>
        </w:rPr>
        <w:br/>
      </w:r>
      <w:r w:rsidR="0018028E" w:rsidRPr="00006CDB">
        <w:rPr>
          <w:rFonts w:ascii="Arial" w:hAnsi="Arial" w:cs="Arial"/>
        </w:rPr>
        <w:t xml:space="preserve">Signature of </w:t>
      </w:r>
      <w:r w:rsidRPr="00006CDB">
        <w:rPr>
          <w:rFonts w:ascii="Arial" w:hAnsi="Arial" w:cs="Arial"/>
        </w:rPr>
        <w:t>Witness</w:t>
      </w:r>
      <w:r w:rsidR="0054460F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ab/>
      </w:r>
      <w:r w:rsidR="0018028E" w:rsidRPr="00006CDB">
        <w:rPr>
          <w:rFonts w:ascii="Arial" w:hAnsi="Arial" w:cs="Arial"/>
        </w:rPr>
        <w:t xml:space="preserve">Signature of </w:t>
      </w:r>
      <w:r w:rsidRPr="00006CDB">
        <w:rPr>
          <w:rFonts w:ascii="Arial" w:hAnsi="Arial" w:cs="Arial"/>
        </w:rPr>
        <w:t>Witness</w:t>
      </w:r>
    </w:p>
    <w:p w:rsidR="004D243C" w:rsidRPr="00006CDB" w:rsidRDefault="004D243C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5F7706" w:rsidRPr="00006CDB" w:rsidRDefault="005F7706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4D243C" w:rsidRPr="00006CDB" w:rsidRDefault="004D243C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</w:p>
    <w:p w:rsidR="008240F7" w:rsidRPr="00006CDB" w:rsidRDefault="005F7706" w:rsidP="004D243C">
      <w:pPr>
        <w:tabs>
          <w:tab w:val="right" w:pos="3600"/>
          <w:tab w:val="left" w:pos="5400"/>
          <w:tab w:val="right" w:pos="7920"/>
        </w:tabs>
        <w:spacing w:after="0"/>
        <w:rPr>
          <w:rFonts w:ascii="Arial" w:hAnsi="Arial" w:cs="Arial"/>
        </w:rPr>
      </w:pPr>
      <w:r w:rsidRPr="00006CDB">
        <w:rPr>
          <w:rFonts w:ascii="Arial" w:hAnsi="Arial" w:cs="Arial"/>
        </w:rPr>
        <w:t>________________________</w:t>
      </w:r>
      <w:r w:rsidR="0080322A" w:rsidRPr="00006CDB">
        <w:rPr>
          <w:rFonts w:ascii="Arial" w:hAnsi="Arial" w:cs="Arial"/>
        </w:rPr>
        <w:t>____</w:t>
      </w:r>
      <w:r w:rsidR="0054460F" w:rsidRPr="00006CDB">
        <w:rPr>
          <w:rFonts w:ascii="Arial" w:hAnsi="Arial" w:cs="Arial"/>
        </w:rPr>
        <w:tab/>
        <w:t>____</w:t>
      </w:r>
      <w:r w:rsidR="00006CDB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>________________________</w:t>
      </w:r>
      <w:r w:rsidR="00006CDB" w:rsidRPr="00006CDB">
        <w:rPr>
          <w:rFonts w:ascii="Arial" w:hAnsi="Arial" w:cs="Arial"/>
          <w:u w:val="single"/>
        </w:rPr>
        <w:tab/>
      </w:r>
      <w:r w:rsidRPr="00006CDB">
        <w:rPr>
          <w:rFonts w:ascii="Arial" w:hAnsi="Arial" w:cs="Arial"/>
          <w:u w:val="single"/>
        </w:rPr>
        <w:br/>
      </w:r>
      <w:r w:rsidRPr="00006CDB">
        <w:rPr>
          <w:rFonts w:ascii="Arial" w:hAnsi="Arial" w:cs="Arial"/>
        </w:rPr>
        <w:t>Date</w:t>
      </w:r>
      <w:r w:rsidR="0054460F" w:rsidRPr="00006CDB">
        <w:rPr>
          <w:rFonts w:ascii="Arial" w:hAnsi="Arial" w:cs="Arial"/>
        </w:rPr>
        <w:tab/>
      </w:r>
      <w:r w:rsidR="0054460F" w:rsidRPr="00006CDB">
        <w:rPr>
          <w:rFonts w:ascii="Arial" w:hAnsi="Arial" w:cs="Arial"/>
        </w:rPr>
        <w:tab/>
      </w:r>
      <w:r w:rsidRPr="00006CDB">
        <w:rPr>
          <w:rFonts w:ascii="Arial" w:hAnsi="Arial" w:cs="Arial"/>
        </w:rPr>
        <w:t>Date</w:t>
      </w:r>
    </w:p>
    <w:sectPr w:rsidR="008240F7" w:rsidRPr="00006CDB" w:rsidSect="008E60B7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2155" w:right="680" w:bottom="1134" w:left="1021" w:header="612" w:footer="283" w:gutter="0"/>
      <w:paperSrc w:first="15" w:other="1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EBD" w:rsidRDefault="00680EBD" w:rsidP="00C1669C">
      <w:r>
        <w:separator/>
      </w:r>
    </w:p>
  </w:endnote>
  <w:endnote w:type="continuationSeparator" w:id="0">
    <w:p w:rsidR="00680EBD" w:rsidRDefault="00680EBD" w:rsidP="00C166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A61FD7" w:rsidRPr="0024305D" w:rsidTr="00EC1729">
      <w:tc>
        <w:tcPr>
          <w:tcW w:w="10541" w:type="dxa"/>
          <w:vAlign w:val="bottom"/>
        </w:tcPr>
        <w:p w:rsidR="00A61FD7" w:rsidRPr="008E60B7" w:rsidRDefault="00A61FD7" w:rsidP="00EC1729">
          <w:pPr>
            <w:pStyle w:val="Footer"/>
          </w:pPr>
          <w:r w:rsidRPr="008E60B7">
            <w:t xml:space="preserve">One Liberty Place, 1650 Market Street, 54th Floor, Philadelphia, </w:t>
          </w:r>
          <w:r w:rsidRPr="009F5E1A">
            <w:rPr>
              <w:smallCaps/>
            </w:rPr>
            <w:t>pa</w:t>
          </w:r>
          <w:r w:rsidRPr="008E60B7">
            <w:t xml:space="preserve"> 19103.  +1-866-873-1641</w:t>
          </w:r>
        </w:p>
      </w:tc>
    </w:tr>
  </w:tbl>
  <w:p w:rsidR="00A61FD7" w:rsidRPr="0024305D" w:rsidRDefault="00A61FD7" w:rsidP="00A61F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0541"/>
    </w:tblGrid>
    <w:tr w:rsidR="002F72E9" w:rsidRPr="0024305D" w:rsidTr="00617960">
      <w:trPr>
        <w:trHeight w:val="180"/>
      </w:trPr>
      <w:tc>
        <w:tcPr>
          <w:tcW w:w="10541" w:type="dxa"/>
          <w:vAlign w:val="bottom"/>
        </w:tcPr>
        <w:p w:rsidR="002F72E9" w:rsidRPr="009A3865" w:rsidRDefault="0052639E" w:rsidP="006C07D5">
          <w:pPr>
            <w:pStyle w:val="Footer"/>
            <w:rPr>
              <w:rFonts w:ascii="Arial" w:hAnsi="Arial" w:cs="Arial"/>
            </w:rPr>
          </w:pPr>
          <w:r w:rsidRPr="009A3865">
            <w:rPr>
              <w:rFonts w:ascii="Arial" w:hAnsi="Arial" w:cs="Arial"/>
            </w:rPr>
            <w:t>One Libe</w:t>
          </w:r>
          <w:r w:rsidR="006C07D5" w:rsidRPr="009A3865">
            <w:rPr>
              <w:rFonts w:ascii="Arial" w:hAnsi="Arial" w:cs="Arial"/>
            </w:rPr>
            <w:t>rty Place, 1650 Market Street, 8</w:t>
          </w:r>
          <w:r w:rsidRPr="009A3865">
            <w:rPr>
              <w:rFonts w:ascii="Arial" w:hAnsi="Arial" w:cs="Arial"/>
            </w:rPr>
            <w:t xml:space="preserve">th Floor, Philadelphia, </w:t>
          </w:r>
          <w:r w:rsidRPr="009A3865">
            <w:rPr>
              <w:rFonts w:ascii="Arial" w:hAnsi="Arial" w:cs="Arial"/>
              <w:smallCaps/>
            </w:rPr>
            <w:t>pa</w:t>
          </w:r>
          <w:r w:rsidRPr="009A3865">
            <w:rPr>
              <w:rFonts w:ascii="Arial" w:hAnsi="Arial" w:cs="Arial"/>
            </w:rPr>
            <w:t xml:space="preserve"> 19103.  +1-866-873-1641</w:t>
          </w:r>
        </w:p>
      </w:tc>
    </w:tr>
  </w:tbl>
  <w:p w:rsidR="00C51886" w:rsidRPr="0024305D" w:rsidRDefault="00C51886" w:rsidP="008E60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EBD" w:rsidRDefault="00680EBD" w:rsidP="00C1669C">
      <w:r>
        <w:separator/>
      </w:r>
    </w:p>
  </w:footnote>
  <w:footnote w:type="continuationSeparator" w:id="0">
    <w:p w:rsidR="00680EBD" w:rsidRDefault="00680EBD" w:rsidP="00C166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A61FD7" w:rsidTr="00EC1729">
      <w:trPr>
        <w:trHeight w:val="680"/>
      </w:trPr>
      <w:tc>
        <w:tcPr>
          <w:tcW w:w="6180" w:type="dxa"/>
          <w:vAlign w:val="bottom"/>
        </w:tcPr>
        <w:p w:rsidR="00A61FD7" w:rsidRDefault="00A61FD7" w:rsidP="00EC1729">
          <w:pPr>
            <w:pStyle w:val="Header"/>
          </w:pPr>
        </w:p>
      </w:tc>
      <w:tc>
        <w:tcPr>
          <w:tcW w:w="4360" w:type="dxa"/>
          <w:vAlign w:val="bottom"/>
        </w:tcPr>
        <w:p w:rsidR="00A61FD7" w:rsidRDefault="00A61FD7" w:rsidP="00A61FD7">
          <w:pPr>
            <w:pStyle w:val="DocumentName"/>
          </w:pPr>
        </w:p>
      </w:tc>
    </w:tr>
  </w:tbl>
  <w:p w:rsidR="00A61FD7" w:rsidRDefault="00A61FD7" w:rsidP="00A61FD7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1792" behindDoc="1" locked="0" layoutInCell="1" allowOverlap="1" wp14:anchorId="5F542930" wp14:editId="3ABD0841">
          <wp:simplePos x="0" y="0"/>
          <wp:positionH relativeFrom="page">
            <wp:align>left</wp:align>
          </wp:positionH>
          <wp:positionV relativeFrom="page">
            <wp:posOffset>0</wp:posOffset>
          </wp:positionV>
          <wp:extent cx="2484000" cy="9356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I_PHILADELPHIA_LETTERHEAD_LOGO_v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4000" cy="935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80768" behindDoc="0" locked="1" layoutInCell="0" allowOverlap="1" wp14:anchorId="00F27C16" wp14:editId="718EFCA1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1A04D9" id="Straight Connector 1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540" w:type="dxa"/>
      <w:tblLook w:val="04A0" w:firstRow="1" w:lastRow="0" w:firstColumn="1" w:lastColumn="0" w:noHBand="0" w:noVBand="1"/>
    </w:tblPr>
    <w:tblGrid>
      <w:gridCol w:w="6180"/>
      <w:gridCol w:w="4360"/>
    </w:tblGrid>
    <w:tr w:rsidR="00210173" w:rsidTr="00210173">
      <w:trPr>
        <w:trHeight w:val="680"/>
      </w:trPr>
      <w:tc>
        <w:tcPr>
          <w:tcW w:w="6180" w:type="dxa"/>
          <w:vAlign w:val="bottom"/>
        </w:tcPr>
        <w:p w:rsidR="00210173" w:rsidRDefault="006C07D5" w:rsidP="00210173">
          <w:pPr>
            <w:pStyle w:val="Header"/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8752" behindDoc="1" locked="0" layoutInCell="1" allowOverlap="1" wp14:anchorId="38475767" wp14:editId="23F0EB01">
                <wp:simplePos x="0" y="0"/>
                <wp:positionH relativeFrom="page">
                  <wp:posOffset>635</wp:posOffset>
                </wp:positionH>
                <wp:positionV relativeFrom="page">
                  <wp:posOffset>-103505</wp:posOffset>
                </wp:positionV>
                <wp:extent cx="2483485" cy="764540"/>
                <wp:effectExtent l="0" t="0" r="0" b="0"/>
                <wp:wrapNone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I_PHILADELPHIA_LETTERHEAD_LOGO_v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3485" cy="764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60" w:type="dxa"/>
          <w:vAlign w:val="bottom"/>
        </w:tcPr>
        <w:p w:rsidR="00210173" w:rsidRPr="009A3865" w:rsidRDefault="005F7706" w:rsidP="00210173">
          <w:pPr>
            <w:pStyle w:val="DocumentName"/>
            <w:rPr>
              <w:rFonts w:ascii="Arial" w:hAnsi="Arial" w:cs="Arial"/>
            </w:rPr>
          </w:pPr>
          <w:r w:rsidRPr="009A3865">
            <w:rPr>
              <w:rFonts w:ascii="Arial" w:hAnsi="Arial" w:cs="Arial"/>
              <w:sz w:val="20"/>
            </w:rPr>
            <w:t>Acknowledgement Form</w:t>
          </w:r>
        </w:p>
      </w:tc>
    </w:tr>
  </w:tbl>
  <w:p w:rsidR="00C51886" w:rsidRDefault="00C51886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0528" behindDoc="0" locked="1" layoutInCell="0" allowOverlap="1" wp14:anchorId="57936DCA" wp14:editId="4DE7D00C">
              <wp:simplePos x="0" y="0"/>
              <wp:positionH relativeFrom="column">
                <wp:posOffset>0</wp:posOffset>
              </wp:positionH>
              <wp:positionV relativeFrom="topMargin">
                <wp:posOffset>1080135</wp:posOffset>
              </wp:positionV>
              <wp:extent cx="6692400" cy="0"/>
              <wp:effectExtent l="0" t="0" r="13335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92400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9E10B3"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op-margin-area;mso-width-percent:0;mso-width-relative:margin" from="0,85.05pt" to="526.95pt,8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" o:allowincell="f" strokecolor="black [3213]" strokeweight=".5pt">
              <w10:wrap anchory="margin"/>
              <w10:anchorlock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2ED"/>
    <w:rsid w:val="00006ADD"/>
    <w:rsid w:val="00006CDB"/>
    <w:rsid w:val="00091AC4"/>
    <w:rsid w:val="000E1111"/>
    <w:rsid w:val="000E4248"/>
    <w:rsid w:val="00107EBB"/>
    <w:rsid w:val="001115D1"/>
    <w:rsid w:val="00160ABC"/>
    <w:rsid w:val="0018028E"/>
    <w:rsid w:val="00210173"/>
    <w:rsid w:val="00220D98"/>
    <w:rsid w:val="00220F9C"/>
    <w:rsid w:val="0024305D"/>
    <w:rsid w:val="002B6ECB"/>
    <w:rsid w:val="002F72E9"/>
    <w:rsid w:val="00371A91"/>
    <w:rsid w:val="003A0C59"/>
    <w:rsid w:val="003A68FD"/>
    <w:rsid w:val="003C0C58"/>
    <w:rsid w:val="003D26D7"/>
    <w:rsid w:val="003E380A"/>
    <w:rsid w:val="003F142B"/>
    <w:rsid w:val="00437FF9"/>
    <w:rsid w:val="0046556C"/>
    <w:rsid w:val="004D243C"/>
    <w:rsid w:val="0052639E"/>
    <w:rsid w:val="0053141F"/>
    <w:rsid w:val="0054460F"/>
    <w:rsid w:val="0055589A"/>
    <w:rsid w:val="00567D50"/>
    <w:rsid w:val="00572A1C"/>
    <w:rsid w:val="005758BB"/>
    <w:rsid w:val="005932CC"/>
    <w:rsid w:val="005D29B9"/>
    <w:rsid w:val="005E22BB"/>
    <w:rsid w:val="005F7706"/>
    <w:rsid w:val="00601FED"/>
    <w:rsid w:val="00617960"/>
    <w:rsid w:val="00645C6D"/>
    <w:rsid w:val="00680468"/>
    <w:rsid w:val="00680EBD"/>
    <w:rsid w:val="006C07D5"/>
    <w:rsid w:val="006C1041"/>
    <w:rsid w:val="006E1C2E"/>
    <w:rsid w:val="006E7C1A"/>
    <w:rsid w:val="00714F2F"/>
    <w:rsid w:val="00732C9F"/>
    <w:rsid w:val="007716EE"/>
    <w:rsid w:val="00792D58"/>
    <w:rsid w:val="007951AF"/>
    <w:rsid w:val="007C14DD"/>
    <w:rsid w:val="007D4DB9"/>
    <w:rsid w:val="007D669A"/>
    <w:rsid w:val="007F7B00"/>
    <w:rsid w:val="0080322A"/>
    <w:rsid w:val="008212ED"/>
    <w:rsid w:val="008240F7"/>
    <w:rsid w:val="008634B3"/>
    <w:rsid w:val="008907AE"/>
    <w:rsid w:val="008B7C4E"/>
    <w:rsid w:val="008D30D1"/>
    <w:rsid w:val="008D6478"/>
    <w:rsid w:val="008D7E90"/>
    <w:rsid w:val="008E60B7"/>
    <w:rsid w:val="0091226C"/>
    <w:rsid w:val="00951978"/>
    <w:rsid w:val="00960A9A"/>
    <w:rsid w:val="00981871"/>
    <w:rsid w:val="009A3865"/>
    <w:rsid w:val="009D5104"/>
    <w:rsid w:val="009F5E1A"/>
    <w:rsid w:val="00A004EF"/>
    <w:rsid w:val="00A01989"/>
    <w:rsid w:val="00A15EEC"/>
    <w:rsid w:val="00A61FD7"/>
    <w:rsid w:val="00A634FD"/>
    <w:rsid w:val="00AA4F87"/>
    <w:rsid w:val="00AB4EFB"/>
    <w:rsid w:val="00AC7E5C"/>
    <w:rsid w:val="00AD247A"/>
    <w:rsid w:val="00B31639"/>
    <w:rsid w:val="00B420CA"/>
    <w:rsid w:val="00B465E7"/>
    <w:rsid w:val="00B96E1B"/>
    <w:rsid w:val="00BA53C8"/>
    <w:rsid w:val="00BD5D9D"/>
    <w:rsid w:val="00BD661E"/>
    <w:rsid w:val="00C1390E"/>
    <w:rsid w:val="00C1669C"/>
    <w:rsid w:val="00C50C0A"/>
    <w:rsid w:val="00C51886"/>
    <w:rsid w:val="00C6176D"/>
    <w:rsid w:val="00C7697C"/>
    <w:rsid w:val="00C90007"/>
    <w:rsid w:val="00C97829"/>
    <w:rsid w:val="00CB479D"/>
    <w:rsid w:val="00CD0112"/>
    <w:rsid w:val="00CD4D9D"/>
    <w:rsid w:val="00CF21D9"/>
    <w:rsid w:val="00CF5199"/>
    <w:rsid w:val="00D31CC5"/>
    <w:rsid w:val="00D64F72"/>
    <w:rsid w:val="00D71849"/>
    <w:rsid w:val="00D84591"/>
    <w:rsid w:val="00DF2ACE"/>
    <w:rsid w:val="00E2017D"/>
    <w:rsid w:val="00E24FA6"/>
    <w:rsid w:val="00E371B3"/>
    <w:rsid w:val="00E43CCA"/>
    <w:rsid w:val="00E61079"/>
    <w:rsid w:val="00E63C4F"/>
    <w:rsid w:val="00ED4705"/>
    <w:rsid w:val="00F43C3F"/>
    <w:rsid w:val="00F70A65"/>
    <w:rsid w:val="00F932DC"/>
    <w:rsid w:val="00FA44CB"/>
    <w:rsid w:val="00FB5D6D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E135493"/>
  <w15:docId w15:val="{36CDD6C7-10F2-46DD-A40B-FEBC9846B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007"/>
    <w:pPr>
      <w:spacing w:after="30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E24FA6"/>
    <w:pPr>
      <w:keepNext/>
      <w:keepLines/>
      <w:spacing w:before="48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rsid w:val="00E24FA6"/>
    <w:pPr>
      <w:keepNext/>
      <w:keepLines/>
      <w:spacing w:before="20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E24FA6"/>
    <w:pPr>
      <w:keepNext/>
      <w:keepLines/>
      <w:spacing w:before="20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E24FA6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E24FA6"/>
    <w:pPr>
      <w:keepNext/>
      <w:keepLines/>
      <w:spacing w:before="20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E24FA6"/>
    <w:pPr>
      <w:keepNext/>
      <w:keepLines/>
      <w:spacing w:before="20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E24FA6"/>
    <w:pPr>
      <w:keepNext/>
      <w:keepLines/>
      <w:spacing w:before="20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E24FA6"/>
    <w:pPr>
      <w:keepNext/>
      <w:keepLines/>
      <w:spacing w:before="200"/>
      <w:outlineLvl w:val="7"/>
    </w:pPr>
    <w:rPr>
      <w:rFonts w:eastAsiaTheme="majorEastAsia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E24FA6"/>
    <w:pPr>
      <w:keepNext/>
      <w:keepLines/>
      <w:spacing w:before="200"/>
      <w:outlineLvl w:val="8"/>
    </w:pPr>
    <w:rPr>
      <w:rFonts w:eastAsiaTheme="majorEastAsia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semiHidden/>
    <w:rsid w:val="00792D58"/>
    <w:pPr>
      <w:spacing w:after="80"/>
      <w:ind w:left="2977"/>
    </w:pPr>
    <w:rPr>
      <w:rFonts w:ascii="Georgia" w:hAnsi="Georgia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8D7E90"/>
    <w:rPr>
      <w:rFonts w:ascii="Georgia" w:eastAsiaTheme="majorEastAsia" w:hAnsi="Georgia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90"/>
    <w:rPr>
      <w:rFonts w:ascii="Georgia" w:eastAsiaTheme="majorEastAsia" w:hAnsi="Georgia" w:cstheme="majorBidi"/>
      <w:b/>
      <w:bCs/>
      <w:color w:val="4F81BD" w:themeColor="accent1"/>
      <w:szCs w:val="2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90"/>
    <w:rPr>
      <w:rFonts w:ascii="Georgia" w:eastAsiaTheme="majorEastAsia" w:hAnsi="Georgia" w:cstheme="majorBidi"/>
      <w:b/>
      <w:bCs/>
      <w:i/>
      <w:iCs/>
      <w:color w:val="4F81BD" w:themeColor="accent1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90"/>
    <w:rPr>
      <w:rFonts w:ascii="Georgia" w:eastAsiaTheme="majorEastAsia" w:hAnsi="Georgia" w:cstheme="majorBidi"/>
      <w:color w:val="243F60" w:themeColor="accent1" w:themeShade="7F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90"/>
    <w:rPr>
      <w:rFonts w:ascii="Georgia" w:eastAsiaTheme="majorEastAsia" w:hAnsi="Georgia" w:cstheme="majorBidi"/>
      <w:i/>
      <w:iCs/>
      <w:color w:val="243F60" w:themeColor="accent1" w:themeShade="7F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90"/>
    <w:rPr>
      <w:rFonts w:ascii="Georgia" w:eastAsiaTheme="majorEastAsia" w:hAnsi="Georgia" w:cstheme="majorBidi"/>
      <w:color w:val="404040" w:themeColor="text1" w:themeTint="BF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90"/>
    <w:rPr>
      <w:rFonts w:ascii="Georgia" w:eastAsiaTheme="majorEastAsia" w:hAnsi="Georgia" w:cstheme="majorBidi"/>
      <w:i/>
      <w:iCs/>
      <w:color w:val="404040" w:themeColor="text1" w:themeTint="BF"/>
      <w:lang w:eastAsia="en-US"/>
    </w:rPr>
  </w:style>
  <w:style w:type="paragraph" w:styleId="Title">
    <w:name w:val="Title"/>
    <w:basedOn w:val="Normal"/>
    <w:next w:val="Normal"/>
    <w:link w:val="TitleChar"/>
    <w:uiPriority w:val="10"/>
    <w:semiHidden/>
    <w:rsid w:val="00E24FA6"/>
    <w:pPr>
      <w:pBdr>
        <w:bottom w:val="single" w:sz="8" w:space="4" w:color="4F81BD" w:themeColor="accent1"/>
      </w:pBdr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8D7E90"/>
    <w:rPr>
      <w:rFonts w:ascii="Georgia" w:eastAsiaTheme="majorEastAsia" w:hAnsi="Georgia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semiHidden/>
    <w:rsid w:val="00E24FA6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D7E90"/>
    <w:rPr>
      <w:rFonts w:ascii="Georgia" w:eastAsiaTheme="majorEastAsia" w:hAnsi="Georgia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semiHidden/>
    <w:rsid w:val="00E24FA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D7E90"/>
    <w:rPr>
      <w:rFonts w:ascii="Georgia" w:hAnsi="Georgia"/>
      <w:i/>
      <w:iCs/>
      <w:color w:val="000000" w:themeColor="text1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166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669C"/>
    <w:rPr>
      <w:rFonts w:ascii="Georgia" w:hAnsi="Georgia"/>
      <w:szCs w:val="22"/>
      <w:lang w:eastAsia="en-US"/>
    </w:rPr>
  </w:style>
  <w:style w:type="paragraph" w:styleId="Footer">
    <w:name w:val="footer"/>
    <w:basedOn w:val="Header"/>
    <w:link w:val="FooterChar"/>
    <w:uiPriority w:val="99"/>
    <w:unhideWhenUsed/>
    <w:rsid w:val="008E60B7"/>
    <w:pPr>
      <w:spacing w:after="0"/>
    </w:pPr>
    <w:rPr>
      <w:color w:val="B7B7B5"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8E60B7"/>
    <w:rPr>
      <w:rFonts w:ascii="Georgia" w:hAnsi="Georgia"/>
      <w:color w:val="B7B7B5"/>
      <w:sz w:val="14"/>
      <w:szCs w:val="14"/>
      <w:lang w:eastAsia="en-US"/>
    </w:rPr>
  </w:style>
  <w:style w:type="table" w:styleId="TableGrid">
    <w:name w:val="Table Grid"/>
    <w:basedOn w:val="TableNormal"/>
    <w:uiPriority w:val="59"/>
    <w:rsid w:val="00D84591"/>
    <w:tblPr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32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2DC"/>
    <w:rPr>
      <w:rFonts w:ascii="Tahoma" w:hAnsi="Tahoma" w:cs="Tahoma"/>
      <w:sz w:val="16"/>
      <w:szCs w:val="16"/>
      <w:lang w:eastAsia="en-US"/>
    </w:rPr>
  </w:style>
  <w:style w:type="paragraph" w:customStyle="1" w:styleId="DocumentName">
    <w:name w:val="Document Name"/>
    <w:basedOn w:val="Normal"/>
    <w:qFormat/>
    <w:rsid w:val="0024305D"/>
    <w:pPr>
      <w:spacing w:after="0"/>
    </w:pPr>
    <w:rPr>
      <w:color w:val="60605B"/>
      <w:sz w:val="18"/>
    </w:rPr>
  </w:style>
  <w:style w:type="paragraph" w:styleId="ListParagraph">
    <w:name w:val="List Paragraph"/>
    <w:basedOn w:val="Normal"/>
    <w:uiPriority w:val="34"/>
    <w:semiHidden/>
    <w:rsid w:val="003D26D7"/>
    <w:pPr>
      <w:ind w:left="720"/>
      <w:contextualSpacing/>
    </w:pPr>
  </w:style>
  <w:style w:type="character" w:styleId="Strong">
    <w:name w:val="Strong"/>
    <w:basedOn w:val="DefaultParagraphFont"/>
    <w:uiPriority w:val="22"/>
    <w:semiHidden/>
    <w:qFormat/>
    <w:rsid w:val="006C1041"/>
    <w:rPr>
      <w:b/>
      <w:bCs/>
    </w:rPr>
  </w:style>
  <w:style w:type="character" w:styleId="Hyperlink">
    <w:name w:val="Hyperlink"/>
    <w:basedOn w:val="DefaultParagraphFont"/>
    <w:uiPriority w:val="99"/>
    <w:unhideWhenUsed/>
    <w:rsid w:val="006C1041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C104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ltzer-bruhn\AppData\Local\Microsoft\Windows\Temporary%20Internet%20Files\Content.Outlook\PD5N2VPY\LI_PHILADELPHIA_CLIENT_FORM_PORTRAIT_v2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4D67972082D442AADA471715C0320F" ma:contentTypeVersion="7" ma:contentTypeDescription="Create a new document." ma:contentTypeScope="" ma:versionID="3242f4a5e1d831da16d9708840b8edf5">
  <xsd:schema xmlns:xsd="http://www.w3.org/2001/XMLSchema" xmlns:xs="http://www.w3.org/2001/XMLSchema" xmlns:p="http://schemas.microsoft.com/office/2006/metadata/properties" xmlns:ns2="f689413a-336c-42a8-ab1b-1f2f00395d88" targetNamespace="http://schemas.microsoft.com/office/2006/metadata/properties" ma:root="true" ma:fieldsID="3aa8cfc7dab66416b98ebb2c40f0205a" ns2:_="">
    <xsd:import namespace="f689413a-336c-42a8-ab1b-1f2f00395d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89413a-336c-42a8-ab1b-1f2f00395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0D55AE-0769-4475-8A7F-9634AC9FCB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FF1818-6D96-4121-BE1D-369EB76A70D5}"/>
</file>

<file path=customXml/itemProps3.xml><?xml version="1.0" encoding="utf-8"?>
<ds:datastoreItem xmlns:ds="http://schemas.openxmlformats.org/officeDocument/2006/customXml" ds:itemID="{F8FA7593-D545-4BD3-8299-27BB96C41B06}"/>
</file>

<file path=customXml/itemProps4.xml><?xml version="1.0" encoding="utf-8"?>
<ds:datastoreItem xmlns:ds="http://schemas.openxmlformats.org/officeDocument/2006/customXml" ds:itemID="{7E9FADC3-7A6F-47BE-8CAD-0B5DD85BC27B}"/>
</file>

<file path=docProps/app.xml><?xml version="1.0" encoding="utf-8"?>
<Properties xmlns="http://schemas.openxmlformats.org/officeDocument/2006/extended-properties" xmlns:vt="http://schemas.openxmlformats.org/officeDocument/2006/docPropsVTypes">
  <Template>LI_PHILADELPHIA_CLIENT_FORM_PORTRAIT_v2 (2)</Template>
  <TotalTime>89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Lombard International Assurance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Ariana Meltzer-Bruhn</dc:creator>
  <cp:lastModifiedBy>Erin Smith</cp:lastModifiedBy>
  <cp:revision>36</cp:revision>
  <dcterms:created xsi:type="dcterms:W3CDTF">2015-11-04T19:47:00Z</dcterms:created>
  <dcterms:modified xsi:type="dcterms:W3CDTF">2024-06-26T15:00:00Z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0x0101009B4D67972082D442AADA471715C0320F</vt:lpwstr>
  </property>
  <property fmtid="{D5CDD505-2E9C-101B-9397-08002B2CF9AE}" pid="3" name="Order">
    <vt:r8>27900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